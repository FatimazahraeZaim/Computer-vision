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7F45CF" w14:textId="77777777" w:rsidR="00A02713" w:rsidRDefault="00A02713" w:rsidP="00A02713">
      <w:pPr>
        <w:ind w:firstLine="708"/>
        <w:jc w:val="center"/>
        <w:rPr>
          <w:b/>
          <w:bCs/>
          <w:i/>
          <w:iCs/>
          <w:color w:val="EE0000"/>
          <w:u w:val="single"/>
        </w:rPr>
      </w:pPr>
    </w:p>
    <w:p w14:paraId="5BB74426" w14:textId="77777777" w:rsidR="00A02713" w:rsidRDefault="00A02713" w:rsidP="00A02713">
      <w:pPr>
        <w:ind w:firstLine="708"/>
        <w:jc w:val="center"/>
        <w:rPr>
          <w:b/>
          <w:bCs/>
          <w:i/>
          <w:iCs/>
          <w:color w:val="EE0000"/>
          <w:u w:val="single"/>
        </w:rPr>
      </w:pPr>
    </w:p>
    <w:p w14:paraId="3FA1D756" w14:textId="77777777" w:rsidR="00A02713" w:rsidRDefault="00A02713" w:rsidP="00A02713">
      <w:pPr>
        <w:ind w:firstLine="708"/>
        <w:jc w:val="center"/>
        <w:rPr>
          <w:b/>
          <w:bCs/>
          <w:i/>
          <w:iCs/>
          <w:color w:val="EE0000"/>
          <w:u w:val="single"/>
        </w:rPr>
      </w:pPr>
    </w:p>
    <w:p w14:paraId="2E2FC4DE" w14:textId="7A768FB4" w:rsidR="005D7273" w:rsidRPr="00A02713" w:rsidRDefault="00365557" w:rsidP="00A02713">
      <w:pPr>
        <w:ind w:firstLine="708"/>
        <w:jc w:val="center"/>
        <w:rPr>
          <w:b/>
          <w:bCs/>
          <w:i/>
          <w:iCs/>
          <w:color w:val="EE0000"/>
          <w:u w:val="single"/>
        </w:rPr>
      </w:pPr>
      <w:r w:rsidRPr="00A02713">
        <w:rPr>
          <w:b/>
          <w:bCs/>
          <w:i/>
          <w:iCs/>
          <w:color w:val="EE0000"/>
          <w:u w:val="single"/>
        </w:rPr>
        <w:t>Computer vision</w:t>
      </w:r>
      <w:r w:rsidR="00A02713">
        <w:rPr>
          <w:b/>
          <w:bCs/>
          <w:i/>
          <w:iCs/>
          <w:color w:val="EE0000"/>
          <w:u w:val="single"/>
        </w:rPr>
        <w:t xml:space="preserve"> EX4 &amp; 5</w:t>
      </w:r>
    </w:p>
    <w:p w14:paraId="2E2FC4DF" w14:textId="77777777" w:rsidR="005D7273" w:rsidRDefault="005D7273"/>
    <w:p w14:paraId="032991E0" w14:textId="15A1C2D3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  <w:r>
        <w:rPr>
          <w:noProof/>
        </w:rPr>
        <w:drawing>
          <wp:inline distT="0" distB="0" distL="0" distR="0" wp14:anchorId="71C4B112" wp14:editId="51DE815A">
            <wp:extent cx="5731510" cy="3223895"/>
            <wp:effectExtent l="0" t="0" r="2540" b="0"/>
            <wp:docPr id="2062495132" name="Image 1" descr="Computer vision ppt | PPT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mputer vision ppt | PPTX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F27EE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1EBE7033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4454CD6A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6A9D48D1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169EBC76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3059696B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0927D9A0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6EBC7BEC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039090A7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053481A6" w14:textId="77777777" w:rsidR="00A02713" w:rsidRDefault="00A02713">
      <w:pPr>
        <w:rPr>
          <w:b/>
          <w:bCs/>
          <w:i/>
          <w:iCs/>
          <w:color w:val="215E99" w:themeColor="text2" w:themeTint="BF"/>
          <w:u w:val="single"/>
        </w:rPr>
      </w:pPr>
    </w:p>
    <w:p w14:paraId="2E2FC4E0" w14:textId="29ACC64B" w:rsidR="005D7273" w:rsidRPr="00A02713" w:rsidRDefault="00365557">
      <w:pPr>
        <w:rPr>
          <w:b/>
          <w:bCs/>
          <w:i/>
          <w:iCs/>
          <w:color w:val="215E99" w:themeColor="text2" w:themeTint="BF"/>
          <w:u w:val="single"/>
        </w:rPr>
      </w:pPr>
      <w:r w:rsidRPr="00A02713">
        <w:rPr>
          <w:b/>
          <w:bCs/>
          <w:i/>
          <w:iCs/>
          <w:color w:val="215E99" w:themeColor="text2" w:themeTint="BF"/>
          <w:u w:val="single"/>
        </w:rPr>
        <w:t>Exercice 4:</w:t>
      </w:r>
    </w:p>
    <w:p w14:paraId="2E2FC4E1" w14:textId="77777777" w:rsidR="005D7273" w:rsidRDefault="00365557">
      <w:r>
        <w:rPr>
          <w:noProof/>
        </w:rPr>
        <w:lastRenderedPageBreak/>
        <w:drawing>
          <wp:inline distT="0" distB="0" distL="0" distR="0" wp14:anchorId="2E2FC4DE" wp14:editId="2E2FC4DF">
            <wp:extent cx="5724528" cy="3590921"/>
            <wp:effectExtent l="0" t="0" r="9522" b="0"/>
            <wp:docPr id="136355814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5909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FC4E0" wp14:editId="2E2FC4E1">
            <wp:extent cx="5724528" cy="3733796"/>
            <wp:effectExtent l="0" t="0" r="9522" b="4"/>
            <wp:docPr id="32955657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7337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E2FC4E2" wp14:editId="2E2FC4E3">
            <wp:extent cx="5724528" cy="4124328"/>
            <wp:effectExtent l="0" t="0" r="9522" b="9522"/>
            <wp:docPr id="83010649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1243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E2" w14:textId="77777777" w:rsidR="005D7273" w:rsidRPr="00A02713" w:rsidRDefault="00365557">
      <w:pPr>
        <w:rPr>
          <w:b/>
          <w:bCs/>
          <w:i/>
          <w:iCs/>
          <w:u w:val="single"/>
        </w:rPr>
      </w:pPr>
      <w:r w:rsidRPr="00A02713">
        <w:rPr>
          <w:b/>
          <w:bCs/>
          <w:i/>
          <w:iCs/>
          <w:u w:val="single"/>
        </w:rPr>
        <w:t>Résultat :</w:t>
      </w:r>
    </w:p>
    <w:p w14:paraId="2E2FC4E3" w14:textId="77777777" w:rsidR="005D7273" w:rsidRDefault="00365557">
      <w:r>
        <w:rPr>
          <w:noProof/>
        </w:rPr>
        <w:drawing>
          <wp:inline distT="0" distB="0" distL="0" distR="0" wp14:anchorId="2E2FC4E4" wp14:editId="2E2FC4E5">
            <wp:extent cx="5724528" cy="2781303"/>
            <wp:effectExtent l="0" t="0" r="9522" b="0"/>
            <wp:docPr id="181476747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7813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E4" w14:textId="77777777" w:rsidR="005D7273" w:rsidRPr="00A02713" w:rsidRDefault="00365557">
      <w:pPr>
        <w:rPr>
          <w:b/>
          <w:bCs/>
          <w:i/>
          <w:iCs/>
          <w:color w:val="215E99" w:themeColor="text2" w:themeTint="BF"/>
          <w:u w:val="single"/>
        </w:rPr>
      </w:pPr>
      <w:r w:rsidRPr="00A02713">
        <w:rPr>
          <w:b/>
          <w:bCs/>
          <w:i/>
          <w:iCs/>
          <w:color w:val="215E99" w:themeColor="text2" w:themeTint="BF"/>
          <w:u w:val="single"/>
        </w:rPr>
        <w:t>Exercice 5 :</w:t>
      </w:r>
    </w:p>
    <w:p w14:paraId="2E2FC4E5" w14:textId="77777777" w:rsidR="005D7273" w:rsidRDefault="00365557">
      <w:pPr>
        <w:pStyle w:val="Paragraphedeliste"/>
        <w:numPr>
          <w:ilvl w:val="0"/>
          <w:numId w:val="1"/>
        </w:numPr>
        <w:spacing w:after="0"/>
        <w:rPr>
          <w:rFonts w:cs="Aptos"/>
        </w:rPr>
      </w:pPr>
      <w:r>
        <w:rPr>
          <w:rFonts w:cs="Aptos"/>
        </w:rPr>
        <w:t>Installer et importer les packages</w:t>
      </w:r>
    </w:p>
    <w:p w14:paraId="2E2FC4E6" w14:textId="77777777" w:rsidR="005D7273" w:rsidRDefault="005D7273"/>
    <w:p w14:paraId="2E2FC4E7" w14:textId="77777777" w:rsidR="005D7273" w:rsidRDefault="00365557">
      <w:r>
        <w:rPr>
          <w:noProof/>
        </w:rPr>
        <w:lastRenderedPageBreak/>
        <w:drawing>
          <wp:inline distT="0" distB="0" distL="0" distR="0" wp14:anchorId="2E2FC4E6" wp14:editId="2E2FC4E7">
            <wp:extent cx="5724528" cy="504821"/>
            <wp:effectExtent l="0" t="0" r="9522" b="0"/>
            <wp:docPr id="55690100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5048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2FC4E8" wp14:editId="2E2FC4E9">
            <wp:extent cx="5724528" cy="2143125"/>
            <wp:effectExtent l="0" t="0" r="9522" b="9525"/>
            <wp:docPr id="108139087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143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E8" w14:textId="77777777" w:rsidR="005D7273" w:rsidRDefault="00365557">
      <w:pPr>
        <w:pStyle w:val="Paragraphedeliste"/>
        <w:numPr>
          <w:ilvl w:val="0"/>
          <w:numId w:val="2"/>
        </w:numPr>
        <w:spacing w:after="0"/>
        <w:rPr>
          <w:rFonts w:cs="Aptos"/>
        </w:rPr>
      </w:pPr>
      <w:r>
        <w:rPr>
          <w:rFonts w:cs="Aptos"/>
        </w:rPr>
        <w:t xml:space="preserve">Charger le </w:t>
      </w:r>
      <w:proofErr w:type="spellStart"/>
      <w:r>
        <w:rPr>
          <w:rFonts w:cs="Aptos"/>
        </w:rPr>
        <w:t>dataset</w:t>
      </w:r>
      <w:proofErr w:type="spellEnd"/>
    </w:p>
    <w:p w14:paraId="2E2FC4E9" w14:textId="77777777" w:rsidR="005D7273" w:rsidRDefault="005D7273">
      <w:pPr>
        <w:pStyle w:val="Paragraphedeliste"/>
        <w:spacing w:after="0"/>
        <w:rPr>
          <w:rFonts w:cs="Aptos"/>
        </w:rPr>
      </w:pPr>
    </w:p>
    <w:p w14:paraId="2E2FC4EA" w14:textId="77777777" w:rsidR="005D7273" w:rsidRDefault="00365557">
      <w:r>
        <w:rPr>
          <w:noProof/>
        </w:rPr>
        <w:drawing>
          <wp:inline distT="0" distB="0" distL="0" distR="0" wp14:anchorId="2E2FC4EA" wp14:editId="2E2FC4EB">
            <wp:extent cx="5724528" cy="1743075"/>
            <wp:effectExtent l="0" t="0" r="9522" b="9525"/>
            <wp:docPr id="102148817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174307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EB" w14:textId="77777777" w:rsidR="005D7273" w:rsidRDefault="00365557">
      <w:pPr>
        <w:pStyle w:val="Paragraphedeliste"/>
        <w:numPr>
          <w:ilvl w:val="0"/>
          <w:numId w:val="3"/>
        </w:numPr>
        <w:spacing w:after="0"/>
        <w:rPr>
          <w:rFonts w:cs="Aptos"/>
        </w:rPr>
      </w:pPr>
      <w:r>
        <w:rPr>
          <w:rFonts w:cs="Aptos"/>
        </w:rPr>
        <w:t>Split train/test</w:t>
      </w:r>
    </w:p>
    <w:p w14:paraId="2E2FC4EC" w14:textId="77777777" w:rsidR="005D7273" w:rsidRDefault="00365557">
      <w:r>
        <w:rPr>
          <w:noProof/>
        </w:rPr>
        <w:drawing>
          <wp:inline distT="0" distB="0" distL="0" distR="0" wp14:anchorId="2E2FC4EC" wp14:editId="2E2FC4ED">
            <wp:extent cx="5724528" cy="561971"/>
            <wp:effectExtent l="0" t="0" r="9522" b="0"/>
            <wp:docPr id="162890300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561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ED" w14:textId="77777777" w:rsidR="005D7273" w:rsidRDefault="00365557">
      <w:pPr>
        <w:pStyle w:val="Paragraphedeliste"/>
        <w:numPr>
          <w:ilvl w:val="0"/>
          <w:numId w:val="4"/>
        </w:numPr>
        <w:spacing w:after="0"/>
        <w:rPr>
          <w:rFonts w:cs="Aptos"/>
        </w:rPr>
      </w:pPr>
      <w:r>
        <w:rPr>
          <w:rFonts w:cs="Aptos"/>
        </w:rPr>
        <w:t>Standardisation</w:t>
      </w:r>
    </w:p>
    <w:p w14:paraId="2E2FC4EE" w14:textId="77777777" w:rsidR="005D7273" w:rsidRDefault="00365557">
      <w:r>
        <w:rPr>
          <w:noProof/>
        </w:rPr>
        <w:drawing>
          <wp:inline distT="0" distB="0" distL="0" distR="0" wp14:anchorId="2E2FC4EE" wp14:editId="2E2FC4EF">
            <wp:extent cx="4153259" cy="929725"/>
            <wp:effectExtent l="0" t="0" r="0" b="3725"/>
            <wp:docPr id="26343115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53259" cy="9297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EF" w14:textId="77777777" w:rsidR="005D7273" w:rsidRDefault="00365557">
      <w:pPr>
        <w:pStyle w:val="Paragraphedeliste"/>
        <w:numPr>
          <w:ilvl w:val="0"/>
          <w:numId w:val="5"/>
        </w:numPr>
        <w:spacing w:after="0"/>
        <w:rPr>
          <w:rFonts w:cs="Aptos"/>
        </w:rPr>
      </w:pPr>
      <w:r>
        <w:rPr>
          <w:rFonts w:cs="Aptos"/>
        </w:rPr>
        <w:t>Classificateur K-NN</w:t>
      </w:r>
    </w:p>
    <w:p w14:paraId="2E2FC4F0" w14:textId="77777777" w:rsidR="005D7273" w:rsidRDefault="00365557">
      <w:r>
        <w:rPr>
          <w:noProof/>
        </w:rPr>
        <w:drawing>
          <wp:inline distT="0" distB="0" distL="0" distR="0" wp14:anchorId="2E2FC4F0" wp14:editId="2E2FC4F1">
            <wp:extent cx="5724528" cy="876296"/>
            <wp:effectExtent l="0" t="0" r="9522" b="4"/>
            <wp:docPr id="189240861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8762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F1" w14:textId="77777777" w:rsidR="005D7273" w:rsidRDefault="00365557">
      <w:pPr>
        <w:pStyle w:val="Paragraphedeliste"/>
        <w:numPr>
          <w:ilvl w:val="0"/>
          <w:numId w:val="6"/>
        </w:numPr>
        <w:spacing w:after="0"/>
        <w:rPr>
          <w:rFonts w:cs="Aptos"/>
        </w:rPr>
      </w:pPr>
      <w:r>
        <w:rPr>
          <w:rFonts w:cs="Aptos"/>
        </w:rPr>
        <w:t xml:space="preserve">Classificateur SVM </w:t>
      </w:r>
    </w:p>
    <w:p w14:paraId="2E2FC4F2" w14:textId="77777777" w:rsidR="005D7273" w:rsidRDefault="00365557">
      <w:pPr>
        <w:spacing w:after="0"/>
      </w:pPr>
      <w:r>
        <w:rPr>
          <w:noProof/>
        </w:rPr>
        <w:lastRenderedPageBreak/>
        <w:drawing>
          <wp:inline distT="0" distB="0" distL="0" distR="0" wp14:anchorId="2E2FC4F2" wp14:editId="2E2FC4F3">
            <wp:extent cx="5724528" cy="914400"/>
            <wp:effectExtent l="0" t="0" r="9522" b="0"/>
            <wp:docPr id="135220436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9144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F3" w14:textId="77777777" w:rsidR="005D7273" w:rsidRDefault="005D7273">
      <w:pPr>
        <w:spacing w:after="0"/>
        <w:rPr>
          <w:rFonts w:cs="Aptos"/>
        </w:rPr>
      </w:pPr>
    </w:p>
    <w:p w14:paraId="2E2FC4F4" w14:textId="77777777" w:rsidR="005D7273" w:rsidRDefault="00365557">
      <w:pPr>
        <w:pStyle w:val="Paragraphedeliste"/>
        <w:numPr>
          <w:ilvl w:val="0"/>
          <w:numId w:val="6"/>
        </w:numPr>
        <w:spacing w:after="0"/>
        <w:rPr>
          <w:rFonts w:cs="Aptos"/>
        </w:rPr>
      </w:pPr>
      <w:r>
        <w:rPr>
          <w:rFonts w:cs="Aptos"/>
        </w:rPr>
        <w:t xml:space="preserve">Classificateur </w:t>
      </w:r>
      <w:proofErr w:type="spellStart"/>
      <w:r>
        <w:rPr>
          <w:rFonts w:cs="Aptos"/>
        </w:rPr>
        <w:t>Softmax</w:t>
      </w:r>
      <w:proofErr w:type="spellEnd"/>
      <w:r>
        <w:rPr>
          <w:rFonts w:cs="Aptos"/>
        </w:rPr>
        <w:t xml:space="preserve"> </w:t>
      </w:r>
    </w:p>
    <w:p w14:paraId="2E2FC4F5" w14:textId="77777777" w:rsidR="005D7273" w:rsidRDefault="005D7273">
      <w:pPr>
        <w:spacing w:after="0"/>
        <w:rPr>
          <w:rFonts w:cs="Aptos"/>
        </w:rPr>
      </w:pPr>
    </w:p>
    <w:p w14:paraId="2E2FC4F6" w14:textId="77777777" w:rsidR="005D7273" w:rsidRDefault="00365557">
      <w:pPr>
        <w:spacing w:after="0"/>
      </w:pPr>
      <w:r>
        <w:rPr>
          <w:noProof/>
        </w:rPr>
        <w:drawing>
          <wp:inline distT="0" distB="0" distL="0" distR="0" wp14:anchorId="2E2FC4F4" wp14:editId="2E2FC4F5">
            <wp:extent cx="5724528" cy="657225"/>
            <wp:effectExtent l="0" t="0" r="9522" b="9525"/>
            <wp:docPr id="8920797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6572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2E2FC4F7" w14:textId="77777777" w:rsidR="005D7273" w:rsidRDefault="00365557">
      <w:pPr>
        <w:pStyle w:val="Paragraphedeliste"/>
        <w:numPr>
          <w:ilvl w:val="0"/>
          <w:numId w:val="6"/>
        </w:numPr>
        <w:spacing w:after="0"/>
        <w:rPr>
          <w:rFonts w:cs="Aptos"/>
        </w:rPr>
      </w:pPr>
      <w:r>
        <w:rPr>
          <w:rFonts w:cs="Aptos"/>
        </w:rPr>
        <w:t>Matrices de confusion</w:t>
      </w:r>
    </w:p>
    <w:p w14:paraId="2E2FC4F8" w14:textId="77777777" w:rsidR="005D7273" w:rsidRDefault="00365557">
      <w:r>
        <w:rPr>
          <w:noProof/>
        </w:rPr>
        <w:drawing>
          <wp:inline distT="0" distB="0" distL="0" distR="0" wp14:anchorId="2E2FC4F6" wp14:editId="2E2FC4F7">
            <wp:extent cx="5724528" cy="1704971"/>
            <wp:effectExtent l="0" t="0" r="9522" b="0"/>
            <wp:docPr id="39786820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17049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2E2FC4F9" w14:textId="77777777" w:rsidR="005D7273" w:rsidRPr="00A02713" w:rsidRDefault="00365557">
      <w:pPr>
        <w:rPr>
          <w:b/>
          <w:bCs/>
          <w:i/>
          <w:iCs/>
          <w:u w:val="single"/>
        </w:rPr>
      </w:pPr>
      <w:r w:rsidRPr="00A02713">
        <w:rPr>
          <w:b/>
          <w:bCs/>
          <w:i/>
          <w:iCs/>
          <w:u w:val="single"/>
        </w:rPr>
        <w:t>Résultat :</w:t>
      </w:r>
    </w:p>
    <w:p w14:paraId="2E2FC4FA" w14:textId="77777777" w:rsidR="005D7273" w:rsidRDefault="00365557">
      <w:r>
        <w:rPr>
          <w:noProof/>
        </w:rPr>
        <w:drawing>
          <wp:inline distT="0" distB="0" distL="0" distR="0" wp14:anchorId="2E2FC4F8" wp14:editId="2E2FC4F9">
            <wp:extent cx="5724528" cy="2924178"/>
            <wp:effectExtent l="0" t="0" r="9522" b="9522"/>
            <wp:docPr id="106388684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29241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5D7273">
      <w:headerReference w:type="default" r:id="rId22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4F69F0" w14:textId="77777777" w:rsidR="00365557" w:rsidRDefault="00365557">
      <w:pPr>
        <w:spacing w:after="0" w:line="240" w:lineRule="auto"/>
      </w:pPr>
      <w:r>
        <w:separator/>
      </w:r>
    </w:p>
  </w:endnote>
  <w:endnote w:type="continuationSeparator" w:id="0">
    <w:p w14:paraId="3EA23A5A" w14:textId="77777777" w:rsidR="00365557" w:rsidRDefault="003655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86AB8" w14:textId="77777777" w:rsidR="00365557" w:rsidRDefault="00365557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690A379E" w14:textId="77777777" w:rsidR="00365557" w:rsidRDefault="003655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E14DBF" w14:textId="4AC77E19" w:rsidR="00A02713" w:rsidRDefault="00A02713">
    <w:pPr>
      <w:pStyle w:val="En-tte"/>
    </w:pPr>
    <w:r>
      <w:t>Fatima Zahrae ZAIM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13E18"/>
    <w:multiLevelType w:val="multilevel"/>
    <w:tmpl w:val="B86CAA46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9D6EFF"/>
    <w:multiLevelType w:val="multilevel"/>
    <w:tmpl w:val="04A6BAB2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747916"/>
    <w:multiLevelType w:val="multilevel"/>
    <w:tmpl w:val="23BEB99C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97C46"/>
    <w:multiLevelType w:val="multilevel"/>
    <w:tmpl w:val="CAB89588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BB55A1C"/>
    <w:multiLevelType w:val="multilevel"/>
    <w:tmpl w:val="705E4B20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F05BCD"/>
    <w:multiLevelType w:val="multilevel"/>
    <w:tmpl w:val="3A8A18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856577341">
    <w:abstractNumId w:val="5"/>
  </w:num>
  <w:num w:numId="2" w16cid:durableId="784156635">
    <w:abstractNumId w:val="4"/>
  </w:num>
  <w:num w:numId="3" w16cid:durableId="2052604817">
    <w:abstractNumId w:val="3"/>
  </w:num>
  <w:num w:numId="4" w16cid:durableId="1829898975">
    <w:abstractNumId w:val="0"/>
  </w:num>
  <w:num w:numId="5" w16cid:durableId="2016296041">
    <w:abstractNumId w:val="1"/>
  </w:num>
  <w:num w:numId="6" w16cid:durableId="2180584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5D7273"/>
    <w:rsid w:val="00365557"/>
    <w:rsid w:val="005D7273"/>
    <w:rsid w:val="00853E4E"/>
    <w:rsid w:val="00A02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FC4DE"/>
  <w15:docId w15:val="{F676D23C-DD6D-40FC-A04B-EDCB71460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4"/>
        <w:szCs w:val="24"/>
        <w:lang w:val="fr-FR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pPr>
      <w:ind w:left="720"/>
    </w:pPr>
  </w:style>
  <w:style w:type="paragraph" w:styleId="En-tte">
    <w:name w:val="header"/>
    <w:basedOn w:val="Normal"/>
    <w:link w:val="En-tteCar"/>
    <w:uiPriority w:val="99"/>
    <w:unhideWhenUsed/>
    <w:rsid w:val="00A027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02713"/>
  </w:style>
  <w:style w:type="paragraph" w:styleId="Pieddepage">
    <w:name w:val="footer"/>
    <w:basedOn w:val="Normal"/>
    <w:link w:val="PieddepageCar"/>
    <w:uiPriority w:val="99"/>
    <w:unhideWhenUsed/>
    <w:rsid w:val="00A0271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0271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44</Words>
  <Characters>246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Fatim-zahrae Zaim</dc:creator>
  <dc:description/>
  <cp:lastModifiedBy>Fatima Zahrae Zaim</cp:lastModifiedBy>
  <cp:revision>2</cp:revision>
  <dcterms:created xsi:type="dcterms:W3CDTF">2026-06-30T18:53:00Z</dcterms:created>
  <dcterms:modified xsi:type="dcterms:W3CDTF">2026-06-30T18:53:00Z</dcterms:modified>
</cp:coreProperties>
</file>