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77D0A" w14:textId="0AEAAB8D" w:rsidR="00123161" w:rsidRPr="000643F5" w:rsidRDefault="007E768C">
      <w:pPr>
        <w:rPr>
          <w:b/>
          <w:bCs/>
          <w:i/>
          <w:iCs/>
          <w:color w:val="EE0000"/>
          <w:u w:val="single"/>
        </w:rPr>
      </w:pPr>
      <w:proofErr w:type="spellStart"/>
      <w:r w:rsidRPr="000643F5">
        <w:rPr>
          <w:b/>
          <w:bCs/>
          <w:i/>
          <w:iCs/>
          <w:color w:val="EE0000"/>
          <w:u w:val="single"/>
        </w:rPr>
        <w:t>Mini_Projet</w:t>
      </w:r>
      <w:proofErr w:type="spellEnd"/>
      <w:r w:rsidR="000643F5" w:rsidRPr="000643F5">
        <w:rPr>
          <w:b/>
          <w:bCs/>
          <w:i/>
          <w:iCs/>
          <w:color w:val="EE0000"/>
          <w:u w:val="single"/>
        </w:rPr>
        <w:t xml:space="preserve"> </w:t>
      </w:r>
      <w:r w:rsidR="000643F5">
        <w:rPr>
          <w:b/>
          <w:bCs/>
          <w:i/>
          <w:iCs/>
          <w:color w:val="EE0000"/>
          <w:u w:val="single"/>
        </w:rPr>
        <w:t>Computer vision</w:t>
      </w:r>
    </w:p>
    <w:p w14:paraId="1A377D0B" w14:textId="77777777" w:rsidR="00123161" w:rsidRDefault="007E768C">
      <w:r>
        <w:rPr>
          <w:noProof/>
        </w:rPr>
        <w:drawing>
          <wp:inline distT="0" distB="0" distL="0" distR="0" wp14:anchorId="1A377D0A" wp14:editId="1A377D0B">
            <wp:extent cx="5724528" cy="3286125"/>
            <wp:effectExtent l="0" t="0" r="9522" b="9525"/>
            <wp:docPr id="601975394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32861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377D0C" wp14:editId="1A377D0D">
            <wp:extent cx="5724528" cy="3705221"/>
            <wp:effectExtent l="0" t="0" r="9522" b="0"/>
            <wp:docPr id="1769875399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370522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377D0E" wp14:editId="1A377D0F">
            <wp:extent cx="5724528" cy="3257550"/>
            <wp:effectExtent l="0" t="0" r="9522" b="0"/>
            <wp:docPr id="1871782375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3257550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377D10" wp14:editId="1A377D11">
            <wp:extent cx="5724528" cy="4152903"/>
            <wp:effectExtent l="0" t="0" r="9522" b="0"/>
            <wp:docPr id="1994192650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41529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377D12" wp14:editId="1A377D13">
            <wp:extent cx="5724528" cy="3390896"/>
            <wp:effectExtent l="0" t="0" r="9522" b="4"/>
            <wp:docPr id="1850505713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339089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A377D14" wp14:editId="1A377D15">
            <wp:extent cx="5724528" cy="1381128"/>
            <wp:effectExtent l="0" t="0" r="9522" b="9522"/>
            <wp:docPr id="1402629673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13811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61AB5FBE" w14:textId="77777777" w:rsidR="000643F5" w:rsidRDefault="000643F5"/>
    <w:p w14:paraId="1A377D0C" w14:textId="67C3E815" w:rsidR="00123161" w:rsidRPr="000643F5" w:rsidRDefault="007E768C">
      <w:pPr>
        <w:rPr>
          <w:b/>
          <w:bCs/>
          <w:i/>
          <w:iCs/>
          <w:color w:val="215E99" w:themeColor="text2" w:themeTint="BF"/>
          <w:u w:val="single"/>
        </w:rPr>
      </w:pPr>
      <w:r w:rsidRPr="000643F5">
        <w:rPr>
          <w:b/>
          <w:bCs/>
          <w:i/>
          <w:iCs/>
          <w:color w:val="215E99" w:themeColor="text2" w:themeTint="BF"/>
          <w:u w:val="single"/>
        </w:rPr>
        <w:t>Résultat :</w:t>
      </w:r>
    </w:p>
    <w:p w14:paraId="1A377D0D" w14:textId="77777777" w:rsidR="00123161" w:rsidRDefault="007E768C">
      <w:r>
        <w:rPr>
          <w:noProof/>
        </w:rPr>
        <w:lastRenderedPageBreak/>
        <w:drawing>
          <wp:inline distT="0" distB="0" distL="0" distR="0" wp14:anchorId="1A377D16" wp14:editId="1A377D17">
            <wp:extent cx="4705346" cy="3820646"/>
            <wp:effectExtent l="0" t="0" r="4" b="8404"/>
            <wp:docPr id="1470675847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705346" cy="38206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A377D0E" w14:textId="77777777" w:rsidR="00123161" w:rsidRDefault="007E768C">
      <w:r>
        <w:rPr>
          <w:noProof/>
        </w:rPr>
        <w:lastRenderedPageBreak/>
        <w:drawing>
          <wp:inline distT="0" distB="0" distL="0" distR="0" wp14:anchorId="1A377D18" wp14:editId="1A377D19">
            <wp:extent cx="5724528" cy="4591046"/>
            <wp:effectExtent l="0" t="0" r="9522" b="4"/>
            <wp:docPr id="1806548481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4591046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377D1A" wp14:editId="1A377D1B">
            <wp:extent cx="5724528" cy="4676771"/>
            <wp:effectExtent l="0" t="0" r="9522" b="0"/>
            <wp:docPr id="799847948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4676771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A377D0F" w14:textId="77777777" w:rsidR="00123161" w:rsidRDefault="007E768C">
      <w:r>
        <w:rPr>
          <w:noProof/>
        </w:rPr>
        <w:lastRenderedPageBreak/>
        <w:drawing>
          <wp:inline distT="0" distB="0" distL="0" distR="0" wp14:anchorId="1A377D1C" wp14:editId="1A377D1D">
            <wp:extent cx="5724528" cy="4543425"/>
            <wp:effectExtent l="0" t="0" r="9522" b="9525"/>
            <wp:docPr id="510905082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4543425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A377D1E" wp14:editId="1A377D1F">
            <wp:extent cx="5654530" cy="4694328"/>
            <wp:effectExtent l="0" t="0" r="3320" b="0"/>
            <wp:docPr id="752269026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54530" cy="4694328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p w14:paraId="1A377D10" w14:textId="77777777" w:rsidR="00123161" w:rsidRDefault="007E768C">
      <w:r>
        <w:rPr>
          <w:noProof/>
        </w:rPr>
        <w:lastRenderedPageBreak/>
        <w:drawing>
          <wp:inline distT="0" distB="0" distL="0" distR="0" wp14:anchorId="1A377D20" wp14:editId="1A377D21">
            <wp:extent cx="5724528" cy="4724403"/>
            <wp:effectExtent l="0" t="0" r="9522" b="0"/>
            <wp:docPr id="2143035249" name="drawi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24528" cy="47244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inline>
        </w:drawing>
      </w:r>
    </w:p>
    <w:sectPr w:rsidR="00123161">
      <w:headerReference w:type="default" r:id="rId18"/>
      <w:pgSz w:w="11906" w:h="16838"/>
      <w:pgMar w:top="1440" w:right="1440" w:bottom="1440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6AB8B" w14:textId="77777777" w:rsidR="007E768C" w:rsidRDefault="007E768C">
      <w:pPr>
        <w:spacing w:after="0" w:line="240" w:lineRule="auto"/>
      </w:pPr>
      <w:r>
        <w:separator/>
      </w:r>
    </w:p>
  </w:endnote>
  <w:endnote w:type="continuationSeparator" w:id="0">
    <w:p w14:paraId="1B21D7D1" w14:textId="77777777" w:rsidR="007E768C" w:rsidRDefault="007E768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65B6CD" w14:textId="77777777" w:rsidR="007E768C" w:rsidRDefault="007E768C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3EBBBFC5" w14:textId="77777777" w:rsidR="007E768C" w:rsidRDefault="007E768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3F16A8" w14:textId="6D24734E" w:rsidR="000643F5" w:rsidRDefault="000643F5">
    <w:pPr>
      <w:pStyle w:val="En-tte"/>
    </w:pPr>
    <w:r>
      <w:t>Fatima Zahrae ZAIM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useWord2013TrackBottomHyphenation" w:uri="http://schemas.microsoft.com/office/word" w:val="1"/>
  </w:compat>
  <w:rsids>
    <w:rsidRoot w:val="00123161"/>
    <w:rsid w:val="000643F5"/>
    <w:rsid w:val="00123161"/>
    <w:rsid w:val="007A3C9F"/>
    <w:rsid w:val="007E76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77D0A"/>
  <w15:docId w15:val="{B7DE45D2-CD98-4675-A3F6-B461F43830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sz w:val="24"/>
        <w:szCs w:val="24"/>
        <w:lang w:val="fr-FR" w:eastAsia="en-US" w:bidi="ar-SA"/>
      </w:rPr>
    </w:rPrDefault>
    <w:pPrDefault>
      <w:pPr>
        <w:autoSpaceDN w:val="0"/>
        <w:spacing w:after="160" w:line="278" w:lineRule="auto"/>
        <w:textAlignment w:val="baselin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0643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643F5"/>
  </w:style>
  <w:style w:type="paragraph" w:styleId="Pieddepage">
    <w:name w:val="footer"/>
    <w:basedOn w:val="Normal"/>
    <w:link w:val="PieddepageCar"/>
    <w:uiPriority w:val="99"/>
    <w:unhideWhenUsed/>
    <w:rsid w:val="000643F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643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Normal.dotm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9</Pages>
  <Words>8</Words>
  <Characters>49</Characters>
  <Application>Microsoft Office Word</Application>
  <DocSecurity>0</DocSecurity>
  <Lines>1</Lines>
  <Paragraphs>1</Paragraphs>
  <ScaleCrop>false</ScaleCrop>
  <Company/>
  <LinksUpToDate>false</LinksUpToDate>
  <CharactersWithSpaces>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Fatim-zahrae Zaim</dc:creator>
  <dc:description/>
  <cp:lastModifiedBy>Fatima Zahrae Zaim</cp:lastModifiedBy>
  <cp:revision>2</cp:revision>
  <dcterms:created xsi:type="dcterms:W3CDTF">2026-06-30T19:32:00Z</dcterms:created>
  <dcterms:modified xsi:type="dcterms:W3CDTF">2026-06-30T19:32:00Z</dcterms:modified>
</cp:coreProperties>
</file>